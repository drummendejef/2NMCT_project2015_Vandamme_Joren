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Default="00503837" w:rsidP="00503837"/>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Tr="008228F0">
        <w:trPr>
          <w:trHeight w:val="1049"/>
        </w:trPr>
        <w:tc>
          <w:tcPr>
            <w:tcW w:w="5000" w:type="pct"/>
            <w:shd w:val="clear" w:color="auto" w:fill="E85E00"/>
          </w:tcPr>
          <w:p w:rsidR="008A536D" w:rsidRDefault="008A536D" w:rsidP="00503837"/>
        </w:tc>
      </w:tr>
      <w:tr w:rsidR="00503837" w:rsidTr="008228F0">
        <w:tc>
          <w:tcPr>
            <w:tcW w:w="5000" w:type="pct"/>
            <w:shd w:val="clear" w:color="auto" w:fill="000000"/>
            <w:vAlign w:val="bottom"/>
          </w:tcPr>
          <w:p w:rsidR="00503837" w:rsidRPr="00503837" w:rsidRDefault="00470738" w:rsidP="00DF575C">
            <w:pPr>
              <w:spacing w:before="120" w:after="0"/>
              <w:ind w:left="113"/>
              <w:rPr>
                <w:rFonts w:ascii="Ligurino" w:hAnsi="Ligurino"/>
                <w:b/>
                <w:color w:val="FFFFFF" w:themeColor="background1"/>
                <w:sz w:val="70"/>
                <w:szCs w:val="70"/>
              </w:rPr>
            </w:pPr>
            <w:r>
              <w:rPr>
                <w:rFonts w:ascii="Ligurino" w:hAnsi="Ligurino"/>
                <w:b/>
                <w:color w:val="FFFFFF" w:themeColor="background1"/>
                <w:sz w:val="70"/>
                <w:szCs w:val="70"/>
              </w:rPr>
              <w:t>Project Mobile App Dev</w:t>
            </w:r>
          </w:p>
        </w:tc>
      </w:tr>
      <w:tr w:rsidR="00EA4FA2" w:rsidTr="008228F0">
        <w:tc>
          <w:tcPr>
            <w:tcW w:w="5000" w:type="pct"/>
            <w:shd w:val="clear" w:color="auto" w:fill="000000"/>
          </w:tcPr>
          <w:p w:rsidR="00EA4FA2" w:rsidRPr="00EA4FA2" w:rsidRDefault="00C575CB" w:rsidP="003A48B2">
            <w:pPr>
              <w:ind w:left="113"/>
              <w:rPr>
                <w:rFonts w:ascii="Ligurino" w:hAnsi="Ligurino"/>
                <w:b/>
                <w:color w:val="FFFFFF" w:themeColor="background1"/>
                <w:sz w:val="50"/>
                <w:szCs w:val="50"/>
              </w:rPr>
            </w:pPr>
            <w:r>
              <w:rPr>
                <w:rFonts w:ascii="Ligurino" w:hAnsi="Ligurino"/>
                <w:b/>
                <w:color w:val="FFFFFF" w:themeColor="background1"/>
                <w:sz w:val="50"/>
                <w:szCs w:val="50"/>
              </w:rPr>
              <w:t>OnderbroekenApp</w:t>
            </w:r>
          </w:p>
        </w:tc>
      </w:tr>
      <w:tr w:rsidR="00503837" w:rsidTr="008228F0">
        <w:tc>
          <w:tcPr>
            <w:tcW w:w="5000" w:type="pct"/>
            <w:shd w:val="clear" w:color="auto" w:fill="E85E00"/>
          </w:tcPr>
          <w:p w:rsidR="00503837" w:rsidRDefault="00503837" w:rsidP="00503837"/>
        </w:tc>
      </w:tr>
      <w:tr w:rsidR="00DC0422" w:rsidTr="008228F0">
        <w:tc>
          <w:tcPr>
            <w:tcW w:w="5000" w:type="pct"/>
            <w:shd w:val="clear" w:color="auto" w:fill="E85E00"/>
          </w:tcPr>
          <w:p w:rsidR="00DC0422" w:rsidRDefault="00DC0422" w:rsidP="00503837"/>
        </w:tc>
      </w:tr>
    </w:tbl>
    <w:p w:rsidR="006538F0" w:rsidRDefault="006538F0" w:rsidP="007D70B6"/>
    <w:p w:rsidR="005432C1" w:rsidRDefault="005432C1" w:rsidP="007D70B6"/>
    <w:p w:rsidR="007311AA" w:rsidRDefault="007311AA" w:rsidP="00EF2E05">
      <w:pPr>
        <w:pStyle w:val="Kop1"/>
        <w:spacing w:after="240"/>
      </w:pPr>
    </w:p>
    <w:p w:rsidR="007311AA" w:rsidRDefault="007311AA">
      <w:pPr>
        <w:spacing w:after="0"/>
        <w:rPr>
          <w:rFonts w:eastAsiaTheme="majorEastAsia" w:cstheme="majorBidi"/>
          <w:b/>
          <w:bCs/>
          <w:color w:val="E85E00"/>
          <w:sz w:val="32"/>
          <w:szCs w:val="32"/>
        </w:rPr>
      </w:pPr>
      <w:r>
        <w:br w:type="page"/>
      </w:r>
    </w:p>
    <w:p w:rsidR="007311AA" w:rsidRDefault="007311AA" w:rsidP="00EF2E05">
      <w:pPr>
        <w:pStyle w:val="Kop1"/>
        <w:spacing w:after="240"/>
      </w:pPr>
    </w:p>
    <w:p w:rsidR="00274AA6" w:rsidRPr="00C80738" w:rsidRDefault="007311AA" w:rsidP="00274AA6">
      <w:pPr>
        <w:pStyle w:val="Kop2"/>
        <w:ind w:left="567"/>
        <w:rPr>
          <w:rStyle w:val="Kop1Char"/>
          <w:sz w:val="26"/>
          <w:szCs w:val="26"/>
        </w:rPr>
      </w:pPr>
      <w:r>
        <w:br w:type="page"/>
      </w:r>
      <w:r w:rsidR="00274AA6" w:rsidRPr="00C80738">
        <w:rPr>
          <w:rStyle w:val="Kop1Char"/>
          <w:sz w:val="26"/>
          <w:szCs w:val="26"/>
        </w:rPr>
        <w:lastRenderedPageBreak/>
        <w:t>Intro</w:t>
      </w:r>
    </w:p>
    <w:p w:rsidR="00274AA6" w:rsidRDefault="00274AA6" w:rsidP="00274AA6">
      <w:pPr>
        <w:ind w:left="567"/>
      </w:pPr>
      <w:r>
        <w:t>Voordat we deze opdracht kregen had ik al het idee rondspoken om een “onderbroekenapp” te maken, de bedoeling hiervan is om bij te houden waar je kledingstukken zijn. Dit is handig als je op verschillende plaatsen woont, zoals op kot zitten of gescheiden ouders hebben.</w:t>
      </w:r>
    </w:p>
    <w:p w:rsidR="00274AA6" w:rsidRDefault="00274AA6" w:rsidP="00274AA6">
      <w:pPr>
        <w:ind w:left="567"/>
      </w:pPr>
      <w:r>
        <w:t>Het nut hiervan is dat je dan kan bijhouden hoeveel paar sokken je waar hebt liggen, en  als er niet genoeg in je kast liggen weet je hoeveel er nog in de was zitten.</w:t>
      </w:r>
      <w:r>
        <w:br/>
        <w:t>Zo kan je voorkomen dat alle sokken op de ene plaats terecht komen, en alle onderbroeken op een andere. De naam “onderbroekenapp” was dus al snel gekozen.</w:t>
      </w:r>
    </w:p>
    <w:p w:rsidR="00274AA6" w:rsidRDefault="00274AA6" w:rsidP="00274AA6">
      <w:pPr>
        <w:ind w:left="567"/>
      </w:pPr>
      <w:r>
        <w:t>Ik ben nog helemaal niet tevreden over de app. De onderzoeksfase, van hoe hij in elkaar moet zitten, is niet goed genoeg gebeurd waardoor het er niet allemaal zo proper uit ziet.</w:t>
      </w:r>
      <w:r>
        <w:br/>
        <w:t>Ook weet ik nog niet hoe ik alles moet doen. Dit had ik meer moeten onderzoeken maar dat is er, wegens tijdgebrek en motivatie, ook jammer genoeg niet van gekomen.</w:t>
      </w:r>
      <w:r>
        <w:br/>
        <w:t>Ik ben wel van plan om tijdens de grote vakantie, als er dan eindelijk tijd is en het niet voor punten is, op mezelf uit te zoeken en van scratch te beginnen.</w:t>
      </w:r>
    </w:p>
    <w:p w:rsidR="00274AA6" w:rsidRDefault="00274AA6" w:rsidP="00274AA6">
      <w:pPr>
        <w:ind w:left="567"/>
      </w:pPr>
      <w:r>
        <w:t xml:space="preserve">Het een erg goede manier om te oefenen en te om te ondervinden dat het verzinnen van een app gemakkelijker gezegd als gedaan is. </w:t>
      </w:r>
    </w:p>
    <w:p w:rsidR="00274AA6" w:rsidRDefault="00274AA6" w:rsidP="00274AA6"/>
    <w:p w:rsidR="00274AA6" w:rsidRDefault="00274AA6" w:rsidP="00274AA6">
      <w:pPr>
        <w:pStyle w:val="Kop2"/>
        <w:ind w:left="567"/>
      </w:pPr>
      <w:r>
        <w:t>Verwezenlijkt</w:t>
      </w:r>
    </w:p>
    <w:p w:rsidR="00274AA6" w:rsidRDefault="00274AA6" w:rsidP="00274AA6">
      <w:pPr>
        <w:ind w:left="567"/>
      </w:pPr>
      <w:r>
        <w:t>Ik ben erg tevreden dat we gedwongen zijn geweest om google maps in onze app te gebruiken. Hieruit is gebleken dat het helemaal niet zo moeilijk is als eest gedacht, en je er best veel mee kan. Ik ben zeker van plan deze opgedane kennis in latere apps te hergebruiken (zie hermaken app in grote vakantie.)</w:t>
      </w:r>
    </w:p>
    <w:p w:rsidR="00274AA6" w:rsidRDefault="00274AA6" w:rsidP="00274AA6">
      <w:pPr>
        <w:ind w:left="567"/>
      </w:pPr>
      <w:r>
        <w:t xml:space="preserve">Wegens de slechte bedenk fase (en het gebrek aan inspiratie) zijn er maar 3 fragmenten. </w:t>
      </w:r>
      <w:r>
        <w:br/>
        <w:t>Dit zijn:</w:t>
      </w:r>
    </w:p>
    <w:p w:rsidR="00274AA6" w:rsidRDefault="00274AA6" w:rsidP="00274AA6">
      <w:pPr>
        <w:pStyle w:val="Lijstalinea"/>
        <w:numPr>
          <w:ilvl w:val="0"/>
          <w:numId w:val="15"/>
        </w:numPr>
        <w:spacing w:after="160" w:line="259" w:lineRule="auto"/>
      </w:pPr>
      <w:r>
        <w:t>Overzichtsfragment (start van app) die een overzichtje bevat van alle kledingstukken.</w:t>
      </w:r>
    </w:p>
    <w:p w:rsidR="00274AA6" w:rsidRDefault="00274AA6" w:rsidP="00274AA6">
      <w:pPr>
        <w:pStyle w:val="Lijstalinea"/>
        <w:numPr>
          <w:ilvl w:val="0"/>
          <w:numId w:val="15"/>
        </w:numPr>
        <w:spacing w:after="160" w:line="259" w:lineRule="auto"/>
      </w:pPr>
      <w:r>
        <w:t>Plaatsenfragment die een lijstje van alle plaatsen bevat.</w:t>
      </w:r>
    </w:p>
    <w:p w:rsidR="00274AA6" w:rsidRDefault="00274AA6" w:rsidP="00274AA6">
      <w:pPr>
        <w:pStyle w:val="Lijstalinea"/>
        <w:numPr>
          <w:ilvl w:val="0"/>
          <w:numId w:val="15"/>
        </w:numPr>
        <w:spacing w:after="160" w:line="259" w:lineRule="auto"/>
      </w:pPr>
      <w:r>
        <w:t>Googlemapsfragment die de aangeklikte plaats op de kaart aanduidt.</w:t>
      </w:r>
    </w:p>
    <w:p w:rsidR="00274AA6" w:rsidRDefault="00274AA6" w:rsidP="00274AA6">
      <w:r>
        <w:lastRenderedPageBreak/>
        <w:t>Met het invoegen van coördinaten in de plaatsenfragment is er ergens iets verkeerds gegaan, daarom dat deze commits gerolled zijn.</w:t>
      </w:r>
    </w:p>
    <w:p w:rsidR="00274AA6" w:rsidRDefault="00274AA6" w:rsidP="00274AA6">
      <w:r>
        <w:t>De rest van het project werkte deze keer wel. Merk op dat dit project “v2” noemt. Dit is omdat v1 vreselijk onoverzichtelijk was geworden door het niet afwerken van iets zonder aan het volgende te beginnen.</w:t>
      </w:r>
    </w:p>
    <w:p w:rsidR="00274AA6" w:rsidRDefault="00274AA6" w:rsidP="00274AA6">
      <w:pPr>
        <w:pStyle w:val="Kop2"/>
      </w:pPr>
      <w:r>
        <w:t>Niet verwezenlijkt</w:t>
      </w:r>
    </w:p>
    <w:p w:rsidR="00FA20C5" w:rsidRDefault="00FA20C5" w:rsidP="00FA20C5">
      <w:r>
        <w:t>Het is me nog niet gelukt om als je op een locatie klikt, deze door te sturen naar de google maps fragment. Ook al werkt de google maps fragment. (dit heb ik zelf getest in eerdere stadia).</w:t>
      </w:r>
      <w:bookmarkStart w:id="0" w:name="_GoBack"/>
      <w:bookmarkEnd w:id="0"/>
    </w:p>
    <w:p w:rsidR="00FA20C5" w:rsidRPr="00FA20C5" w:rsidRDefault="00FA20C5" w:rsidP="00FA20C5">
      <w:pPr>
        <w:sectPr w:rsidR="00FA20C5" w:rsidRPr="00FA20C5" w:rsidSect="00E23BFC">
          <w:headerReference w:type="default" r:id="rId9"/>
          <w:footerReference w:type="default" r:id="rId10"/>
          <w:footerReference w:type="first" r:id="rId11"/>
          <w:pgSz w:w="11900" w:h="16840"/>
          <w:pgMar w:top="1134" w:right="1134" w:bottom="1134" w:left="1701" w:header="567" w:footer="567" w:gutter="0"/>
          <w:pgNumType w:start="1"/>
          <w:cols w:space="708"/>
          <w:titlePg/>
          <w:docGrid w:linePitch="360"/>
        </w:sectPr>
      </w:pPr>
    </w:p>
    <w:p w:rsidR="001B0EC3" w:rsidRDefault="001B0EC3" w:rsidP="00EF2E05">
      <w:pPr>
        <w:pStyle w:val="Kop1"/>
        <w:spacing w:after="240"/>
      </w:pPr>
    </w:p>
    <w:p w:rsidR="00274AA6" w:rsidRDefault="00274AA6" w:rsidP="00274AA6">
      <w:pPr>
        <w:pStyle w:val="Kop1"/>
      </w:pPr>
      <w:r>
        <w:t>Bronnen:</w:t>
      </w:r>
    </w:p>
    <w:p w:rsidR="00E33C49" w:rsidRDefault="00BA012A" w:rsidP="002C1948">
      <w:hyperlink r:id="rId12" w:history="1">
        <w:r w:rsidR="00274AA6" w:rsidRPr="002F0A97">
          <w:rPr>
            <w:rStyle w:val="Hyperlink"/>
          </w:rPr>
          <w:t>http://developer.android.com/develop/index.html</w:t>
        </w:r>
      </w:hyperlink>
    </w:p>
    <w:p w:rsidR="00274AA6" w:rsidRDefault="00274AA6" w:rsidP="002C1948"/>
    <w:sectPr w:rsidR="00274AA6"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12A" w:rsidRDefault="00BA012A" w:rsidP="002C1948">
      <w:pPr>
        <w:spacing w:after="0"/>
      </w:pPr>
      <w:r>
        <w:separator/>
      </w:r>
    </w:p>
  </w:endnote>
  <w:endnote w:type="continuationSeparator" w:id="0">
    <w:p w:rsidR="00BA012A" w:rsidRDefault="00BA012A"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charset w:val="00"/>
    <w:family w:val="auto"/>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Ligurino">
    <w:altName w:val="Myriad Pro"/>
    <w:charset w:val="00"/>
    <w:family w:val="auto"/>
    <w:pitch w:val="variable"/>
    <w:sig w:usb0="00000003" w:usb1="5000004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FA20C5" w:rsidTr="00C25A93">
      <w:tc>
        <w:tcPr>
          <w:tcW w:w="1815" w:type="pct"/>
        </w:tcPr>
        <w:p w:rsidR="001524C2" w:rsidRPr="000C578D" w:rsidRDefault="001524C2" w:rsidP="00470738">
          <w:pPr>
            <w:pStyle w:val="HeaderOrFooter"/>
            <w:spacing w:after="120"/>
          </w:pPr>
          <w:r w:rsidRPr="000C578D">
            <w:rPr>
              <w:noProof/>
              <w:lang w:val="nl-BE" w:eastAsia="nl-BE"/>
            </w:rPr>
            <w:drawing>
              <wp:inline distT="0" distB="0" distL="0" distR="0" wp14:anchorId="32E5234A" wp14:editId="1B87A7E0">
                <wp:extent cx="914400" cy="345702"/>
                <wp:effectExtent l="0" t="0" r="0" b="101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470738" w:rsidRDefault="00A618A9" w:rsidP="00470738">
          <w:pPr>
            <w:pStyle w:val="HeaderOrFooter"/>
            <w:ind w:left="113"/>
            <w:jc w:val="right"/>
            <w:rPr>
              <w:caps/>
              <w:szCs w:val="18"/>
              <w:lang w:val="en-US"/>
            </w:rPr>
          </w:pPr>
          <w:r w:rsidRPr="00470738">
            <w:rPr>
              <w:caps/>
              <w:szCs w:val="18"/>
              <w:lang w:val="en-US"/>
            </w:rPr>
            <w:t>NMCT.be</w:t>
          </w:r>
        </w:p>
        <w:p w:rsidR="001524C2" w:rsidRPr="00470738" w:rsidRDefault="001524C2" w:rsidP="00470738">
          <w:pPr>
            <w:pStyle w:val="HeaderOrFooter"/>
            <w:ind w:left="113"/>
            <w:jc w:val="right"/>
            <w:rPr>
              <w:lang w:val="en-US"/>
            </w:rPr>
          </w:pPr>
          <w:r w:rsidRPr="00470738">
            <w:rPr>
              <w:caps/>
              <w:szCs w:val="18"/>
              <w:lang w:val="en-US"/>
            </w:rPr>
            <w:t>NEW MEDIA AND COMMUNICATION TECHNOLOGY</w:t>
          </w:r>
        </w:p>
      </w:tc>
    </w:tr>
  </w:tbl>
  <w:p w:rsidR="00AE2196" w:rsidRPr="001524C2" w:rsidRDefault="001524C2"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FA20C5">
      <w:rPr>
        <w:rStyle w:val="Paginanummer"/>
        <w:b/>
        <w:noProof/>
        <w:sz w:val="18"/>
        <w:szCs w:val="18"/>
      </w:rPr>
      <w:t>1</w:t>
    </w:r>
    <w:r w:rsidRPr="00DB3CA4">
      <w:rPr>
        <w:rStyle w:val="Paginanumme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FA20C5" w:rsidTr="00C25A93">
      <w:tc>
        <w:tcPr>
          <w:tcW w:w="1815" w:type="pct"/>
        </w:tcPr>
        <w:p w:rsidR="001524C2" w:rsidRPr="000C578D" w:rsidRDefault="001524C2" w:rsidP="00470738">
          <w:pPr>
            <w:pStyle w:val="HeaderOrFooter"/>
            <w:spacing w:after="120"/>
          </w:pPr>
          <w:r w:rsidRPr="000C578D">
            <w:rPr>
              <w:noProof/>
              <w:lang w:val="nl-BE" w:eastAsia="nl-BE"/>
            </w:rPr>
            <w:drawing>
              <wp:inline distT="0" distB="0" distL="0" distR="0" wp14:anchorId="601247E7" wp14:editId="385D4F59">
                <wp:extent cx="914400" cy="345702"/>
                <wp:effectExtent l="0" t="0" r="0" b="101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470738">
          <w:pPr>
            <w:pStyle w:val="HeaderOrFooter"/>
            <w:ind w:left="113"/>
            <w:jc w:val="right"/>
            <w:rPr>
              <w:caps/>
              <w:szCs w:val="18"/>
            </w:rPr>
          </w:pPr>
        </w:p>
        <w:p w:rsidR="001524C2" w:rsidRPr="00470738" w:rsidRDefault="001524C2" w:rsidP="00470738">
          <w:pPr>
            <w:pStyle w:val="HeaderOrFooter"/>
            <w:ind w:left="113"/>
            <w:jc w:val="right"/>
            <w:rPr>
              <w:lang w:val="en-US"/>
            </w:rPr>
          </w:pPr>
          <w:r w:rsidRPr="00470738">
            <w:rPr>
              <w:caps/>
              <w:szCs w:val="18"/>
              <w:lang w:val="en-US"/>
            </w:rPr>
            <w:t>NEW MEDIA AND COMMUNICATION TECHNOLOGY</w:t>
          </w:r>
        </w:p>
      </w:tc>
    </w:tr>
  </w:tbl>
  <w:p w:rsidR="007178AA" w:rsidRPr="00470738" w:rsidRDefault="007178AA" w:rsidP="001524C2">
    <w:pPr>
      <w:pStyle w:val="Voetteks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12A" w:rsidRDefault="00BA012A" w:rsidP="002C1948">
      <w:pPr>
        <w:spacing w:after="0"/>
      </w:pPr>
      <w:r>
        <w:separator/>
      </w:r>
    </w:p>
  </w:footnote>
  <w:footnote w:type="continuationSeparator" w:id="0">
    <w:p w:rsidR="00BA012A" w:rsidRDefault="00BA012A"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470738">
      <w:trPr>
        <w:trHeight w:val="193"/>
      </w:trPr>
      <w:tc>
        <w:tcPr>
          <w:tcW w:w="1815" w:type="pct"/>
          <w:vMerge w:val="restart"/>
        </w:tcPr>
        <w:p w:rsidR="001524C2" w:rsidRPr="000C578D" w:rsidRDefault="001524C2" w:rsidP="00470738">
          <w:pPr>
            <w:pStyle w:val="HeaderOrFooter"/>
          </w:pPr>
          <w:r>
            <w:rPr>
              <w:noProof/>
              <w:lang w:val="nl-BE" w:eastAsia="nl-BE"/>
            </w:rPr>
            <w:drawing>
              <wp:inline distT="0" distB="0" distL="0" distR="0" wp14:anchorId="6D6989F3" wp14:editId="04DE102A">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470738">
          <w:pPr>
            <w:pStyle w:val="HeaderOrFooter"/>
            <w:ind w:left="113"/>
            <w:jc w:val="right"/>
            <w:rPr>
              <w:caps/>
              <w:szCs w:val="18"/>
            </w:rPr>
          </w:pPr>
        </w:p>
      </w:tc>
    </w:tr>
    <w:tr w:rsidR="001524C2" w:rsidRPr="000C578D" w:rsidTr="00470738">
      <w:trPr>
        <w:trHeight w:val="125"/>
      </w:trPr>
      <w:tc>
        <w:tcPr>
          <w:tcW w:w="1815" w:type="pct"/>
          <w:vMerge/>
        </w:tcPr>
        <w:p w:rsidR="001524C2" w:rsidRDefault="001524C2" w:rsidP="00470738">
          <w:pPr>
            <w:pStyle w:val="HeaderOrFooter"/>
            <w:rPr>
              <w:noProof/>
              <w:lang w:val="en-US"/>
            </w:rPr>
          </w:pPr>
        </w:p>
      </w:tc>
      <w:tc>
        <w:tcPr>
          <w:tcW w:w="3185" w:type="pct"/>
          <w:vAlign w:val="bottom"/>
        </w:tcPr>
        <w:p w:rsidR="001524C2" w:rsidRPr="00DB3CA4" w:rsidRDefault="001524C2" w:rsidP="00470738">
          <w:pPr>
            <w:pStyle w:val="HeaderOrFooter"/>
            <w:ind w:left="113"/>
            <w:jc w:val="right"/>
            <w:rPr>
              <w:caps/>
              <w:szCs w:val="18"/>
            </w:rPr>
          </w:pPr>
        </w:p>
      </w:tc>
    </w:tr>
    <w:tr w:rsidR="001524C2" w:rsidRPr="000C578D" w:rsidTr="00470738">
      <w:trPr>
        <w:trHeight w:val="125"/>
      </w:trPr>
      <w:tc>
        <w:tcPr>
          <w:tcW w:w="1815" w:type="pct"/>
          <w:vMerge/>
        </w:tcPr>
        <w:p w:rsidR="001524C2" w:rsidRDefault="001524C2" w:rsidP="00470738">
          <w:pPr>
            <w:pStyle w:val="HeaderOrFooter"/>
            <w:rPr>
              <w:noProof/>
              <w:lang w:val="en-US"/>
            </w:rPr>
          </w:pPr>
        </w:p>
      </w:tc>
      <w:tc>
        <w:tcPr>
          <w:tcW w:w="3185" w:type="pct"/>
        </w:tcPr>
        <w:p w:rsidR="001524C2" w:rsidRPr="00DB3CA4" w:rsidRDefault="00470738" w:rsidP="00470738">
          <w:pPr>
            <w:pStyle w:val="HeaderOrFooter"/>
            <w:ind w:left="113"/>
            <w:jc w:val="right"/>
            <w:rPr>
              <w:caps/>
              <w:szCs w:val="18"/>
            </w:rPr>
          </w:pPr>
          <w:r>
            <w:rPr>
              <w:caps/>
              <w:szCs w:val="18"/>
            </w:rPr>
            <w:t>Project Mobile App Dev</w:t>
          </w:r>
        </w:p>
      </w:tc>
    </w:tr>
  </w:tbl>
  <w:p w:rsidR="00AE2196" w:rsidRPr="001524C2" w:rsidRDefault="00AE2196" w:rsidP="001524C2">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1F24016"/>
    <w:multiLevelType w:val="hybridMultilevel"/>
    <w:tmpl w:val="9E301CB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651"/>
    <w:rsid w:val="00003B50"/>
    <w:rsid w:val="00045FD7"/>
    <w:rsid w:val="0008645E"/>
    <w:rsid w:val="000C578D"/>
    <w:rsid w:val="000E48FB"/>
    <w:rsid w:val="00150E17"/>
    <w:rsid w:val="001524C2"/>
    <w:rsid w:val="00167E6C"/>
    <w:rsid w:val="00196A6F"/>
    <w:rsid w:val="001B0EC3"/>
    <w:rsid w:val="001D0526"/>
    <w:rsid w:val="00274AA6"/>
    <w:rsid w:val="002C1948"/>
    <w:rsid w:val="002F65E6"/>
    <w:rsid w:val="00372651"/>
    <w:rsid w:val="003A48B2"/>
    <w:rsid w:val="003A50C7"/>
    <w:rsid w:val="003D1661"/>
    <w:rsid w:val="00403EE5"/>
    <w:rsid w:val="00470738"/>
    <w:rsid w:val="00503837"/>
    <w:rsid w:val="0052488B"/>
    <w:rsid w:val="00542961"/>
    <w:rsid w:val="005432C1"/>
    <w:rsid w:val="00576AC1"/>
    <w:rsid w:val="005A2847"/>
    <w:rsid w:val="005D5C3E"/>
    <w:rsid w:val="006538F0"/>
    <w:rsid w:val="007178AA"/>
    <w:rsid w:val="007311AA"/>
    <w:rsid w:val="00736338"/>
    <w:rsid w:val="00773C3F"/>
    <w:rsid w:val="007D70B6"/>
    <w:rsid w:val="008228F0"/>
    <w:rsid w:val="00823402"/>
    <w:rsid w:val="008410ED"/>
    <w:rsid w:val="00880A8D"/>
    <w:rsid w:val="00897B1E"/>
    <w:rsid w:val="008A536D"/>
    <w:rsid w:val="008C4F7E"/>
    <w:rsid w:val="008E45D9"/>
    <w:rsid w:val="00936FD5"/>
    <w:rsid w:val="00970329"/>
    <w:rsid w:val="00A618A9"/>
    <w:rsid w:val="00A77FB6"/>
    <w:rsid w:val="00AD0A1F"/>
    <w:rsid w:val="00AE2196"/>
    <w:rsid w:val="00B11132"/>
    <w:rsid w:val="00B67A56"/>
    <w:rsid w:val="00BA012A"/>
    <w:rsid w:val="00C25A93"/>
    <w:rsid w:val="00C32B7F"/>
    <w:rsid w:val="00C575CB"/>
    <w:rsid w:val="00CA4C22"/>
    <w:rsid w:val="00CB082B"/>
    <w:rsid w:val="00D312F1"/>
    <w:rsid w:val="00D36E5C"/>
    <w:rsid w:val="00D61E99"/>
    <w:rsid w:val="00DC0422"/>
    <w:rsid w:val="00DD1592"/>
    <w:rsid w:val="00DF575C"/>
    <w:rsid w:val="00E23BFC"/>
    <w:rsid w:val="00E33C49"/>
    <w:rsid w:val="00EA1441"/>
    <w:rsid w:val="00EA4FA2"/>
    <w:rsid w:val="00EF2E05"/>
    <w:rsid w:val="00EF744D"/>
    <w:rsid w:val="00F51CBD"/>
    <w:rsid w:val="00F562FC"/>
    <w:rsid w:val="00FA20C5"/>
    <w:rsid w:val="00FD3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E7CA3EBF-4F3C-4632-A453-8688B16A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character" w:styleId="Hyperlink">
    <w:name w:val="Hyperlink"/>
    <w:basedOn w:val="Standaardalinea-lettertype"/>
    <w:uiPriority w:val="99"/>
    <w:unhideWhenUsed/>
    <w:rsid w:val="00274AA6"/>
    <w:rPr>
      <w:color w:val="0000FF" w:themeColor="hyperlink"/>
      <w:u w:val="single"/>
    </w:rPr>
  </w:style>
  <w:style w:type="character" w:styleId="GevolgdeHyperlink">
    <w:name w:val="FollowedHyperlink"/>
    <w:basedOn w:val="Standaardalinea-lettertype"/>
    <w:uiPriority w:val="99"/>
    <w:semiHidden/>
    <w:unhideWhenUsed/>
    <w:rsid w:val="00274A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eveloper.android.com/develop/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en\Downloads\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33A10-B9AD-4351-96C3-089416EA0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21</TotalTime>
  <Pages>7</Pages>
  <Words>401</Words>
  <Characters>2206</Characters>
  <Application>Microsoft Office Word</Application>
  <DocSecurity>0</DocSecurity>
  <Lines>18</Lines>
  <Paragraphs>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
  <LinksUpToDate>false</LinksUpToDate>
  <CharactersWithSpaces>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dc:creator>
  <cp:keywords/>
  <dc:description/>
  <cp:lastModifiedBy>Vandamme Joren</cp:lastModifiedBy>
  <cp:revision>6</cp:revision>
  <cp:lastPrinted>2012-08-29T11:08:00Z</cp:lastPrinted>
  <dcterms:created xsi:type="dcterms:W3CDTF">2015-06-07T19:47:00Z</dcterms:created>
  <dcterms:modified xsi:type="dcterms:W3CDTF">2015-06-08T07:02:00Z</dcterms:modified>
</cp:coreProperties>
</file>